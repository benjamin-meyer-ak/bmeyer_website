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04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5"/>
        <w:gridCol w:w="361"/>
        <w:gridCol w:w="3864"/>
        <w:gridCol w:w="3645"/>
      </w:tblGrid>
      <w:tr w:rsidR="0085363C" w:rsidRPr="0085363C" w14:paraId="1B008807" w14:textId="77777777" w:rsidTr="0069093E">
        <w:trPr>
          <w:trHeight w:val="1143"/>
          <w:jc w:val="center"/>
        </w:trPr>
        <w:tc>
          <w:tcPr>
            <w:tcW w:w="1800" w:type="dxa"/>
          </w:tcPr>
          <w:p w14:paraId="07BA5C42" w14:textId="77777777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6C9AB6C4" wp14:editId="06626A01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8A8E12A" w14:textId="4662339C" w:rsidR="00632608" w:rsidRPr="00632608" w:rsidRDefault="0069093E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BM</w:t>
                                  </w:r>
                                </w:p>
                                <w:p w14:paraId="61D2E492" w14:textId="6FEE0189" w:rsidR="00632608" w:rsidRPr="00632608" w:rsidRDefault="00632608" w:rsidP="0069093E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C9AB6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" filled="f" stroked="f">
                      <v:textbox inset="0,0,0,0">
                        <w:txbxContent>
                          <w:p w14:paraId="58A8E12A" w14:textId="4662339C" w:rsidR="00632608" w:rsidRPr="00632608" w:rsidRDefault="0069093E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BM</w:t>
                            </w:r>
                          </w:p>
                          <w:p w14:paraId="61D2E492" w14:textId="6FEE0189" w:rsidR="00632608" w:rsidRPr="00632608" w:rsidRDefault="00632608" w:rsidP="0069093E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225" w:type="dxa"/>
            <w:gridSpan w:val="4"/>
          </w:tcPr>
          <w:p w14:paraId="1372179C" w14:textId="7BCAE596" w:rsidR="0085363C" w:rsidRPr="00C75B47" w:rsidRDefault="0069093E" w:rsidP="00C75B47">
            <w:pPr>
              <w:pStyle w:val="Title"/>
            </w:pPr>
            <w:r>
              <w:t>Benjamin</w:t>
            </w:r>
            <w:r w:rsidR="0085363C" w:rsidRPr="00C75B47">
              <w:br/>
            </w:r>
            <w:r>
              <w:t>Meyer</w:t>
            </w:r>
          </w:p>
        </w:tc>
      </w:tr>
      <w:tr w:rsidR="0085363C" w:rsidRPr="0085363C" w14:paraId="5F4F1ABC" w14:textId="77777777" w:rsidTr="0069093E">
        <w:trPr>
          <w:trHeight w:val="1206"/>
          <w:jc w:val="center"/>
        </w:trPr>
        <w:tc>
          <w:tcPr>
            <w:tcW w:w="1800" w:type="dxa"/>
          </w:tcPr>
          <w:p w14:paraId="7E6F2B89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225" w:type="dxa"/>
            <w:gridSpan w:val="4"/>
          </w:tcPr>
          <w:p w14:paraId="09E6336A" w14:textId="16C07B39" w:rsidR="0085363C" w:rsidRPr="0069093E" w:rsidRDefault="0069093E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b/>
                <w:bCs/>
                <w:i/>
                <w:iCs/>
                <w:szCs w:val="22"/>
              </w:rPr>
            </w:pPr>
            <w:r w:rsidRPr="0069093E">
              <w:rPr>
                <w:rFonts w:ascii="Georgia" w:eastAsia="Times New Roman" w:hAnsi="Georgia" w:cs="Georgia"/>
                <w:b/>
                <w:bCs/>
                <w:i/>
                <w:iCs/>
                <w:szCs w:val="22"/>
              </w:rPr>
              <w:t xml:space="preserve">Letter of Interest to Potential </w:t>
            </w:r>
            <w:r w:rsidR="005877F0">
              <w:rPr>
                <w:rFonts w:ascii="Georgia" w:eastAsia="Times New Roman" w:hAnsi="Georgia" w:cs="Georgia"/>
                <w:b/>
                <w:bCs/>
                <w:i/>
                <w:iCs/>
                <w:szCs w:val="22"/>
              </w:rPr>
              <w:t>PhD Advisors</w:t>
            </w:r>
          </w:p>
        </w:tc>
      </w:tr>
      <w:tr w:rsidR="0085363C" w:rsidRPr="0085363C" w14:paraId="384F5F7C" w14:textId="77777777" w:rsidTr="0069093E">
        <w:trPr>
          <w:trHeight w:val="1719"/>
          <w:jc w:val="center"/>
        </w:trPr>
        <w:tc>
          <w:tcPr>
            <w:tcW w:w="3155" w:type="dxa"/>
            <w:gridSpan w:val="2"/>
            <w:vMerge w:val="restart"/>
          </w:tcPr>
          <w:p w14:paraId="78C18518" w14:textId="77777777" w:rsidR="0085363C" w:rsidRPr="0085363C" w:rsidRDefault="0085363C" w:rsidP="007520D7">
            <w:pPr>
              <w:pStyle w:val="Heading1Alt"/>
            </w:pPr>
            <w:r w:rsidRPr="0085363C">
              <w:t>CONTACT</w:t>
            </w:r>
          </w:p>
          <w:p w14:paraId="331BF204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8"/>
                <w:szCs w:val="22"/>
              </w:rPr>
            </w:pPr>
          </w:p>
          <w:p w14:paraId="52204683" w14:textId="1CEA3689" w:rsidR="0085363C" w:rsidRPr="0085363C" w:rsidRDefault="0085363C" w:rsidP="0069093E">
            <w:pPr>
              <w:pStyle w:val="Heading2Alt"/>
              <w:ind w:left="510" w:right="-195" w:hanging="540"/>
            </w:pPr>
            <w:r w:rsidRPr="0085363C">
              <w:rPr>
                <w:noProof/>
                <w:sz w:val="16"/>
              </w:rPr>
              <w:drawing>
                <wp:inline distT="0" distB="0" distL="0" distR="0" wp14:anchorId="088951F4" wp14:editId="1719A9DA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rPr>
                <w:sz w:val="16"/>
              </w:rPr>
              <w:tab/>
            </w:r>
            <w:r w:rsidRPr="0085363C">
              <w:rPr>
                <w:b/>
              </w:rPr>
              <w:t>ADDRESS</w:t>
            </w:r>
            <w:r w:rsidRPr="0085363C">
              <w:br/>
            </w:r>
            <w:r w:rsidR="0069093E" w:rsidRPr="005877F0">
              <w:rPr>
                <w:sz w:val="22"/>
                <w:szCs w:val="22"/>
              </w:rPr>
              <w:t xml:space="preserve">580 </w:t>
            </w:r>
            <w:proofErr w:type="spellStart"/>
            <w:r w:rsidR="0069093E" w:rsidRPr="005877F0">
              <w:rPr>
                <w:sz w:val="22"/>
                <w:szCs w:val="22"/>
              </w:rPr>
              <w:t>Devray</w:t>
            </w:r>
            <w:proofErr w:type="spellEnd"/>
            <w:r w:rsidR="0069093E" w:rsidRPr="005877F0">
              <w:rPr>
                <w:sz w:val="22"/>
                <w:szCs w:val="22"/>
              </w:rPr>
              <w:t xml:space="preserve"> St</w:t>
            </w:r>
            <w:r w:rsidRPr="005877F0">
              <w:rPr>
                <w:sz w:val="22"/>
                <w:szCs w:val="22"/>
              </w:rPr>
              <w:br/>
            </w:r>
            <w:r w:rsidR="0069093E" w:rsidRPr="005877F0">
              <w:rPr>
                <w:sz w:val="22"/>
                <w:szCs w:val="22"/>
              </w:rPr>
              <w:t>Kenai, Alaska 99611</w:t>
            </w:r>
            <w:r w:rsidRPr="005877F0">
              <w:rPr>
                <w:sz w:val="22"/>
                <w:szCs w:val="22"/>
              </w:rPr>
              <w:br/>
            </w:r>
            <w:r w:rsidR="0069093E" w:rsidRPr="005877F0">
              <w:rPr>
                <w:sz w:val="22"/>
                <w:szCs w:val="22"/>
              </w:rPr>
              <w:t>USA</w:t>
            </w:r>
          </w:p>
          <w:p w14:paraId="3B3DFF3C" w14:textId="77777777" w:rsidR="0085363C" w:rsidRPr="0085363C" w:rsidRDefault="0085363C" w:rsidP="0069093E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195"/>
              <w:rPr>
                <w:rFonts w:ascii="Georgia" w:eastAsia="Times New Roman" w:hAnsi="Georgia" w:cs="Georgia"/>
                <w:szCs w:val="22"/>
              </w:rPr>
            </w:pPr>
          </w:p>
          <w:p w14:paraId="54756CFF" w14:textId="5EB73766" w:rsidR="0085363C" w:rsidRPr="0085363C" w:rsidRDefault="0085363C" w:rsidP="0069093E">
            <w:pPr>
              <w:pStyle w:val="Heading2Alt"/>
              <w:ind w:left="510" w:right="-195" w:hanging="510"/>
              <w:rPr>
                <w:sz w:val="16"/>
              </w:rPr>
            </w:pPr>
            <w:r w:rsidRPr="0085363C">
              <w:rPr>
                <w:noProof/>
                <w:sz w:val="16"/>
              </w:rPr>
              <w:drawing>
                <wp:inline distT="0" distB="0" distL="0" distR="0" wp14:anchorId="4E95CA1D" wp14:editId="6377A408">
                  <wp:extent cx="190500" cy="266700"/>
                  <wp:effectExtent l="0" t="0" r="0" b="0"/>
                  <wp:docPr id="36" name="Picture 36" descr="Cell 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tab/>
            </w:r>
            <w:r w:rsidRPr="0085363C">
              <w:rPr>
                <w:b/>
              </w:rPr>
              <w:t>PHONE</w:t>
            </w:r>
            <w:r w:rsidRPr="0085363C">
              <w:br/>
            </w:r>
            <w:r w:rsidR="0069093E" w:rsidRPr="005877F0">
              <w:rPr>
                <w:sz w:val="22"/>
                <w:szCs w:val="22"/>
              </w:rPr>
              <w:t>907-232-0280</w:t>
            </w:r>
          </w:p>
          <w:p w14:paraId="37E3686D" w14:textId="77777777" w:rsidR="0085363C" w:rsidRPr="0085363C" w:rsidRDefault="0085363C" w:rsidP="0069093E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195"/>
              <w:rPr>
                <w:rFonts w:ascii="Georgia" w:eastAsia="Times New Roman" w:hAnsi="Georgia" w:cs="Georgia"/>
                <w:szCs w:val="22"/>
              </w:rPr>
            </w:pPr>
          </w:p>
          <w:p w14:paraId="2A29E5C1" w14:textId="4F6E0976" w:rsidR="0085363C" w:rsidRPr="005877F0" w:rsidRDefault="0085363C" w:rsidP="0069093E">
            <w:pPr>
              <w:pStyle w:val="Heading2Alt"/>
              <w:ind w:left="510" w:right="-195" w:hanging="540"/>
              <w:rPr>
                <w:color w:val="113285" w:themeColor="accent4" w:themeShade="80"/>
                <w:sz w:val="14"/>
              </w:rPr>
            </w:pPr>
            <w:r w:rsidRPr="0085363C">
              <w:rPr>
                <w:noProof/>
              </w:rPr>
              <w:drawing>
                <wp:inline distT="0" distB="0" distL="0" distR="0" wp14:anchorId="7FDCBD84" wp14:editId="525F5F66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rPr>
                <w:sz w:val="14"/>
              </w:rPr>
              <w:tab/>
            </w:r>
            <w:r w:rsidRPr="0085363C">
              <w:rPr>
                <w:b/>
              </w:rPr>
              <w:t>EMAIL</w:t>
            </w:r>
            <w:r w:rsidRPr="0085363C">
              <w:br/>
            </w:r>
            <w:hyperlink r:id="rId13" w:history="1">
              <w:r w:rsidR="005877F0" w:rsidRPr="005877F0">
                <w:rPr>
                  <w:rStyle w:val="Hyperlink"/>
                  <w:color w:val="113285" w:themeColor="accent4" w:themeShade="80"/>
                  <w:sz w:val="18"/>
                  <w:szCs w:val="18"/>
                </w:rPr>
                <w:t>benjamin.meyer.ak@gmail.com</w:t>
              </w:r>
            </w:hyperlink>
          </w:p>
          <w:p w14:paraId="245FF3E2" w14:textId="77777777" w:rsidR="0085363C" w:rsidRPr="0085363C" w:rsidRDefault="0085363C" w:rsidP="0069093E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195"/>
              <w:rPr>
                <w:rFonts w:ascii="Georgia" w:eastAsia="Times New Roman" w:hAnsi="Georgia" w:cs="Georgia"/>
                <w:szCs w:val="22"/>
              </w:rPr>
            </w:pPr>
          </w:p>
          <w:p w14:paraId="101BE59E" w14:textId="21B20ACB" w:rsidR="0085363C" w:rsidRPr="0085363C" w:rsidRDefault="0085363C" w:rsidP="0069093E">
            <w:pPr>
              <w:pStyle w:val="Heading2Alt"/>
              <w:ind w:left="510" w:right="-195" w:hanging="510"/>
            </w:pPr>
            <w:r w:rsidRPr="0085363C">
              <w:rPr>
                <w:noProof/>
              </w:rPr>
              <w:drawing>
                <wp:inline distT="0" distB="0" distL="0" distR="0" wp14:anchorId="2FDB9C01" wp14:editId="16FCA4F0">
                  <wp:extent cx="203200" cy="203200"/>
                  <wp:effectExtent l="0" t="0" r="6350" b="6350"/>
                  <wp:docPr id="38" name="Picture 38" descr="Websit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tab/>
            </w:r>
            <w:r w:rsidRPr="0085363C">
              <w:rPr>
                <w:b/>
              </w:rPr>
              <w:t>WEBSITE</w:t>
            </w:r>
            <w:r w:rsidRPr="0085363C">
              <w:br/>
            </w:r>
            <w:hyperlink r:id="rId15" w:history="1">
              <w:r w:rsidR="0069093E" w:rsidRPr="005877F0">
                <w:rPr>
                  <w:rStyle w:val="Hyperlink"/>
                  <w:color w:val="113285" w:themeColor="accent4" w:themeShade="80"/>
                  <w:sz w:val="22"/>
                  <w:szCs w:val="22"/>
                </w:rPr>
                <w:t>www.benjamin-meyer.net</w:t>
              </w:r>
            </w:hyperlink>
          </w:p>
        </w:tc>
        <w:tc>
          <w:tcPr>
            <w:tcW w:w="361" w:type="dxa"/>
          </w:tcPr>
          <w:p w14:paraId="1944A0F0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3864" w:type="dxa"/>
            <w:vAlign w:val="bottom"/>
          </w:tcPr>
          <w:p w14:paraId="17C699C6" w14:textId="480F1ED3" w:rsidR="0085363C" w:rsidRPr="007520D7" w:rsidRDefault="0069093E" w:rsidP="007520D7">
            <w:r>
              <w:t>March 21, 2023</w:t>
            </w:r>
            <w:r w:rsidR="0085363C" w:rsidRPr="007520D7">
              <w:br/>
            </w:r>
          </w:p>
        </w:tc>
        <w:tc>
          <w:tcPr>
            <w:tcW w:w="3642" w:type="dxa"/>
            <w:vAlign w:val="bottom"/>
          </w:tcPr>
          <w:p w14:paraId="39060DE2" w14:textId="773733F2" w:rsidR="0085363C" w:rsidRPr="007520D7" w:rsidRDefault="0085363C" w:rsidP="007520D7"/>
        </w:tc>
      </w:tr>
      <w:tr w:rsidR="007520D7" w:rsidRPr="0085363C" w14:paraId="65939AEA" w14:textId="77777777" w:rsidTr="0069093E">
        <w:trPr>
          <w:trHeight w:val="20"/>
          <w:jc w:val="center"/>
        </w:trPr>
        <w:tc>
          <w:tcPr>
            <w:tcW w:w="3155" w:type="dxa"/>
            <w:gridSpan w:val="2"/>
            <w:vMerge/>
          </w:tcPr>
          <w:p w14:paraId="580EDD5B" w14:textId="77777777" w:rsidR="0085363C" w:rsidRPr="0085363C" w:rsidRDefault="0085363C" w:rsidP="007520D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1" w:type="dxa"/>
          </w:tcPr>
          <w:p w14:paraId="4D4EC692" w14:textId="77777777" w:rsidR="0085363C" w:rsidRPr="0085363C" w:rsidRDefault="0085363C" w:rsidP="007520D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864" w:type="dxa"/>
            <w:tcBorders>
              <w:bottom w:val="single" w:sz="12" w:space="0" w:color="D14140"/>
            </w:tcBorders>
          </w:tcPr>
          <w:p w14:paraId="6224B910" w14:textId="77777777" w:rsidR="0085363C" w:rsidRPr="0085363C" w:rsidRDefault="0085363C" w:rsidP="007520D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16"/>
              </w:rPr>
            </w:pPr>
          </w:p>
        </w:tc>
        <w:tc>
          <w:tcPr>
            <w:tcW w:w="3642" w:type="dxa"/>
            <w:tcBorders>
              <w:bottom w:val="single" w:sz="12" w:space="0" w:color="D14140"/>
            </w:tcBorders>
          </w:tcPr>
          <w:p w14:paraId="35DC757A" w14:textId="77777777" w:rsidR="0085363C" w:rsidRPr="0085363C" w:rsidRDefault="0085363C" w:rsidP="007520D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16"/>
              </w:rPr>
            </w:pPr>
          </w:p>
        </w:tc>
      </w:tr>
      <w:tr w:rsidR="0085363C" w:rsidRPr="0085363C" w14:paraId="4A087260" w14:textId="77777777" w:rsidTr="0069093E">
        <w:trPr>
          <w:trHeight w:val="8781"/>
          <w:jc w:val="center"/>
        </w:trPr>
        <w:tc>
          <w:tcPr>
            <w:tcW w:w="3155" w:type="dxa"/>
            <w:gridSpan w:val="2"/>
            <w:vMerge/>
          </w:tcPr>
          <w:p w14:paraId="6AAAFBCA" w14:textId="77777777" w:rsidR="0085363C" w:rsidRPr="0085363C" w:rsidRDefault="0085363C" w:rsidP="008536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1" w:type="dxa"/>
          </w:tcPr>
          <w:p w14:paraId="3C8A6D18" w14:textId="77777777" w:rsidR="0085363C" w:rsidRPr="00BC094A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7509" w:type="dxa"/>
            <w:gridSpan w:val="2"/>
            <w:tcBorders>
              <w:top w:val="single" w:sz="12" w:space="0" w:color="D14140"/>
            </w:tcBorders>
          </w:tcPr>
          <w:p w14:paraId="2587FD19" w14:textId="530F922C" w:rsidR="0085363C" w:rsidRPr="00BC094A" w:rsidRDefault="0069093E" w:rsidP="007520D7">
            <w:pPr>
              <w:rPr>
                <w:szCs w:val="22"/>
              </w:rPr>
            </w:pPr>
            <w:r w:rsidRPr="00BC094A">
              <w:rPr>
                <w:szCs w:val="22"/>
              </w:rPr>
              <w:t>To potential doctoral advisors</w:t>
            </w:r>
            <w:r w:rsidR="0085363C" w:rsidRPr="00BC094A">
              <w:rPr>
                <w:szCs w:val="22"/>
              </w:rPr>
              <w:t>,</w:t>
            </w:r>
          </w:p>
          <w:p w14:paraId="6D057794" w14:textId="56DFFF46" w:rsidR="0085363C" w:rsidRPr="00BC094A" w:rsidRDefault="00C1740F" w:rsidP="007520D7">
            <w:pPr>
              <w:rPr>
                <w:szCs w:val="22"/>
              </w:rPr>
            </w:pPr>
            <w:r w:rsidRPr="00BC094A">
              <w:rPr>
                <w:szCs w:val="22"/>
              </w:rPr>
              <w:t>After</w:t>
            </w:r>
            <w:r w:rsidR="00975FA8" w:rsidRPr="00BC094A">
              <w:rPr>
                <w:szCs w:val="22"/>
              </w:rPr>
              <w:t xml:space="preserve"> </w:t>
            </w:r>
            <w:r w:rsidR="00E344DD" w:rsidRPr="00BC094A">
              <w:rPr>
                <w:szCs w:val="22"/>
              </w:rPr>
              <w:t>fifteen</w:t>
            </w:r>
            <w:r w:rsidR="00975FA8" w:rsidRPr="00BC094A">
              <w:rPr>
                <w:szCs w:val="22"/>
              </w:rPr>
              <w:t xml:space="preserve"> years</w:t>
            </w:r>
            <w:r w:rsidR="00764140" w:rsidRPr="00BC094A">
              <w:rPr>
                <w:szCs w:val="22"/>
              </w:rPr>
              <w:t xml:space="preserve"> of a career</w:t>
            </w:r>
            <w:r w:rsidR="00E344DD" w:rsidRPr="00BC094A">
              <w:rPr>
                <w:szCs w:val="22"/>
              </w:rPr>
              <w:t xml:space="preserve"> in Alaska</w:t>
            </w:r>
            <w:r w:rsidR="00764140" w:rsidRPr="00BC094A">
              <w:rPr>
                <w:szCs w:val="22"/>
              </w:rPr>
              <w:t xml:space="preserve"> focused on aquatic ecology and </w:t>
            </w:r>
            <w:r w:rsidR="00E344DD" w:rsidRPr="00BC094A">
              <w:rPr>
                <w:szCs w:val="22"/>
              </w:rPr>
              <w:t>natural resources</w:t>
            </w:r>
            <w:r w:rsidR="00764140" w:rsidRPr="00BC094A">
              <w:rPr>
                <w:szCs w:val="22"/>
              </w:rPr>
              <w:t xml:space="preserve"> in the nonp</w:t>
            </w:r>
            <w:r w:rsidR="00CD6DB5" w:rsidRPr="00BC094A">
              <w:rPr>
                <w:szCs w:val="22"/>
              </w:rPr>
              <w:t xml:space="preserve">rofit, academic, and private sectors, I am seeking to </w:t>
            </w:r>
            <w:r w:rsidR="00336745" w:rsidRPr="00BC094A">
              <w:rPr>
                <w:szCs w:val="22"/>
              </w:rPr>
              <w:t xml:space="preserve">leverage my </w:t>
            </w:r>
            <w:r w:rsidR="00CD6DB5" w:rsidRPr="00BC094A">
              <w:rPr>
                <w:szCs w:val="22"/>
              </w:rPr>
              <w:t>experience</w:t>
            </w:r>
            <w:r w:rsidR="000D53B4" w:rsidRPr="00BC094A">
              <w:rPr>
                <w:szCs w:val="22"/>
              </w:rPr>
              <w:t>s</w:t>
            </w:r>
            <w:r w:rsidR="00CD6DB5" w:rsidRPr="00BC094A">
              <w:rPr>
                <w:szCs w:val="22"/>
              </w:rPr>
              <w:t xml:space="preserve"> </w:t>
            </w:r>
            <w:r w:rsidR="000D53B4" w:rsidRPr="00BC094A">
              <w:rPr>
                <w:szCs w:val="22"/>
              </w:rPr>
              <w:t>by pursuing doctorate studies</w:t>
            </w:r>
            <w:r w:rsidR="00FF22FC" w:rsidRPr="00BC094A">
              <w:rPr>
                <w:szCs w:val="22"/>
              </w:rPr>
              <w:t>.</w:t>
            </w:r>
          </w:p>
          <w:p w14:paraId="4DFB9A34" w14:textId="5C8C0554" w:rsidR="0050495D" w:rsidRPr="00BC094A" w:rsidRDefault="00FF22FC" w:rsidP="007520D7">
            <w:pPr>
              <w:rPr>
                <w:szCs w:val="22"/>
              </w:rPr>
            </w:pPr>
            <w:r w:rsidRPr="00BC094A">
              <w:rPr>
                <w:szCs w:val="22"/>
              </w:rPr>
              <w:t>Ideally, a PhD position</w:t>
            </w:r>
            <w:r w:rsidR="00977831" w:rsidRPr="00BC094A">
              <w:rPr>
                <w:szCs w:val="22"/>
              </w:rPr>
              <w:t xml:space="preserve"> will allow the opportunity to </w:t>
            </w:r>
            <w:r w:rsidR="00336745" w:rsidRPr="00BC094A">
              <w:rPr>
                <w:szCs w:val="22"/>
              </w:rPr>
              <w:t>build on</w:t>
            </w:r>
            <w:r w:rsidR="00977831" w:rsidRPr="00BC094A">
              <w:rPr>
                <w:szCs w:val="22"/>
              </w:rPr>
              <w:t xml:space="preserve"> my existing connections</w:t>
            </w:r>
            <w:r w:rsidR="00336745" w:rsidRPr="00BC094A">
              <w:rPr>
                <w:szCs w:val="22"/>
              </w:rPr>
              <w:t xml:space="preserve"> throughout the</w:t>
            </w:r>
            <w:r w:rsidR="00341720" w:rsidRPr="00BC094A">
              <w:rPr>
                <w:szCs w:val="22"/>
              </w:rPr>
              <w:t xml:space="preserve"> community</w:t>
            </w:r>
            <w:r w:rsidR="00501832" w:rsidRPr="00BC094A">
              <w:rPr>
                <w:szCs w:val="22"/>
              </w:rPr>
              <w:t xml:space="preserve"> of </w:t>
            </w:r>
            <w:r w:rsidR="001A0CC5" w:rsidRPr="00BC094A">
              <w:rPr>
                <w:szCs w:val="22"/>
              </w:rPr>
              <w:t>people</w:t>
            </w:r>
            <w:r w:rsidR="00DE3D75" w:rsidRPr="00BC094A">
              <w:rPr>
                <w:szCs w:val="22"/>
              </w:rPr>
              <w:t xml:space="preserve"> </w:t>
            </w:r>
            <w:r w:rsidR="00B6333A" w:rsidRPr="00BC094A">
              <w:rPr>
                <w:szCs w:val="22"/>
              </w:rPr>
              <w:t>focused on research and</w:t>
            </w:r>
            <w:r w:rsidR="00DE3D75" w:rsidRPr="00BC094A">
              <w:rPr>
                <w:szCs w:val="22"/>
              </w:rPr>
              <w:t xml:space="preserve"> conservation of </w:t>
            </w:r>
            <w:r w:rsidR="009B466A" w:rsidRPr="00BC094A">
              <w:rPr>
                <w:szCs w:val="22"/>
              </w:rPr>
              <w:t>freshwater habitat for fish and wildlife, and</w:t>
            </w:r>
            <w:r w:rsidR="0050495D" w:rsidRPr="00BC094A">
              <w:rPr>
                <w:szCs w:val="22"/>
              </w:rPr>
              <w:t xml:space="preserve"> the</w:t>
            </w:r>
            <w:r w:rsidR="00501832" w:rsidRPr="00BC094A">
              <w:rPr>
                <w:szCs w:val="22"/>
              </w:rPr>
              <w:t xml:space="preserve"> human</w:t>
            </w:r>
            <w:r w:rsidR="0050495D" w:rsidRPr="00BC094A">
              <w:rPr>
                <w:szCs w:val="22"/>
              </w:rPr>
              <w:t xml:space="preserve"> connections throughout</w:t>
            </w:r>
            <w:r w:rsidR="001B4D4C" w:rsidRPr="00BC094A">
              <w:rPr>
                <w:szCs w:val="22"/>
              </w:rPr>
              <w:t xml:space="preserve">. If you are looking for a </w:t>
            </w:r>
            <w:r w:rsidR="00326BCD" w:rsidRPr="00BC094A">
              <w:rPr>
                <w:szCs w:val="22"/>
              </w:rPr>
              <w:t xml:space="preserve">dedicated </w:t>
            </w:r>
            <w:r w:rsidR="003714AF" w:rsidRPr="00BC094A">
              <w:rPr>
                <w:szCs w:val="22"/>
              </w:rPr>
              <w:t xml:space="preserve">student with </w:t>
            </w:r>
            <w:r w:rsidR="00341093" w:rsidRPr="00BC094A">
              <w:rPr>
                <w:szCs w:val="22"/>
              </w:rPr>
              <w:t xml:space="preserve">strong communication skills focused on </w:t>
            </w:r>
            <w:r w:rsidR="007208C5" w:rsidRPr="00BC094A">
              <w:rPr>
                <w:szCs w:val="22"/>
              </w:rPr>
              <w:t xml:space="preserve">how </w:t>
            </w:r>
            <w:r w:rsidR="009D1B9B" w:rsidRPr="00BC094A">
              <w:rPr>
                <w:szCs w:val="22"/>
              </w:rPr>
              <w:t>we</w:t>
            </w:r>
            <w:r w:rsidR="00874EB1" w:rsidRPr="00BC094A">
              <w:rPr>
                <w:szCs w:val="22"/>
              </w:rPr>
              <w:t xml:space="preserve"> m</w:t>
            </w:r>
            <w:r w:rsidR="009D1B9B" w:rsidRPr="00BC094A">
              <w:rPr>
                <w:szCs w:val="22"/>
              </w:rPr>
              <w:t>ay</w:t>
            </w:r>
            <w:r w:rsidR="00874EB1" w:rsidRPr="00BC094A">
              <w:rPr>
                <w:szCs w:val="22"/>
              </w:rPr>
              <w:t xml:space="preserve"> balance the needs of</w:t>
            </w:r>
            <w:r w:rsidR="00025FA9" w:rsidRPr="00BC094A">
              <w:rPr>
                <w:szCs w:val="22"/>
              </w:rPr>
              <w:t xml:space="preserve"> watershed health and society,</w:t>
            </w:r>
            <w:r w:rsidR="008654A3" w:rsidRPr="00BC094A">
              <w:rPr>
                <w:szCs w:val="22"/>
              </w:rPr>
              <w:t xml:space="preserve"> </w:t>
            </w:r>
            <w:r w:rsidR="00293363" w:rsidRPr="00BC094A">
              <w:rPr>
                <w:szCs w:val="22"/>
              </w:rPr>
              <w:t>p</w:t>
            </w:r>
            <w:r w:rsidR="008654A3" w:rsidRPr="00BC094A">
              <w:rPr>
                <w:szCs w:val="22"/>
              </w:rPr>
              <w:t xml:space="preserve">lease consider my </w:t>
            </w:r>
            <w:r w:rsidR="00293363" w:rsidRPr="00BC094A">
              <w:rPr>
                <w:szCs w:val="22"/>
              </w:rPr>
              <w:t xml:space="preserve">attached </w:t>
            </w:r>
            <w:r w:rsidR="00902EDE">
              <w:rPr>
                <w:szCs w:val="22"/>
              </w:rPr>
              <w:t>CV</w:t>
            </w:r>
            <w:r w:rsidR="00293363" w:rsidRPr="00BC094A">
              <w:rPr>
                <w:szCs w:val="22"/>
              </w:rPr>
              <w:t>.</w:t>
            </w:r>
            <w:r w:rsidR="00902EDE">
              <w:rPr>
                <w:szCs w:val="22"/>
              </w:rPr>
              <w:t xml:space="preserve"> </w:t>
            </w:r>
            <w:r w:rsidR="00902EDE">
              <w:rPr>
                <w:szCs w:val="22"/>
              </w:rPr>
              <w:t>A</w:t>
            </w:r>
            <w:r w:rsidR="00902EDE" w:rsidRPr="00BC094A">
              <w:rPr>
                <w:szCs w:val="22"/>
              </w:rPr>
              <w:t>dditional details are also available on my website</w:t>
            </w:r>
            <w:r w:rsidR="00902EDE">
              <w:rPr>
                <w:szCs w:val="22"/>
              </w:rPr>
              <w:t>.</w:t>
            </w:r>
          </w:p>
          <w:p w14:paraId="1D1E6D3C" w14:textId="28ED7225" w:rsidR="00326BCD" w:rsidRPr="00BC094A" w:rsidRDefault="00326BCD" w:rsidP="007520D7">
            <w:pPr>
              <w:rPr>
                <w:szCs w:val="22"/>
              </w:rPr>
            </w:pPr>
            <w:r w:rsidRPr="00BC094A">
              <w:rPr>
                <w:szCs w:val="22"/>
              </w:rPr>
              <w:t xml:space="preserve">My </w:t>
            </w:r>
            <w:r w:rsidR="00E3378B" w:rsidRPr="00BC094A">
              <w:rPr>
                <w:szCs w:val="22"/>
              </w:rPr>
              <w:t>master’s</w:t>
            </w:r>
            <w:r w:rsidRPr="00BC094A">
              <w:rPr>
                <w:szCs w:val="22"/>
              </w:rPr>
              <w:t xml:space="preserve"> work through University of Alaska Fairbanks</w:t>
            </w:r>
            <w:r w:rsidR="00BC094A" w:rsidRPr="00BC094A">
              <w:rPr>
                <w:szCs w:val="22"/>
              </w:rPr>
              <w:t xml:space="preserve"> (co-advisors Dr. Mark </w:t>
            </w:r>
            <w:proofErr w:type="spellStart"/>
            <w:r w:rsidR="00BC094A" w:rsidRPr="00BC094A">
              <w:rPr>
                <w:szCs w:val="22"/>
              </w:rPr>
              <w:t>Wipfli</w:t>
            </w:r>
            <w:proofErr w:type="spellEnd"/>
            <w:r w:rsidR="00BC094A" w:rsidRPr="00BC094A">
              <w:rPr>
                <w:szCs w:val="22"/>
              </w:rPr>
              <w:t xml:space="preserve"> and Dr. Daniel Rinella)</w:t>
            </w:r>
            <w:r w:rsidR="00914EC8" w:rsidRPr="00BC094A">
              <w:rPr>
                <w:szCs w:val="22"/>
              </w:rPr>
              <w:t xml:space="preserve"> focused on salmon habitat and climate </w:t>
            </w:r>
            <w:r w:rsidR="006A58AE" w:rsidRPr="00BC094A">
              <w:rPr>
                <w:szCs w:val="22"/>
              </w:rPr>
              <w:t>change and</w:t>
            </w:r>
            <w:r w:rsidR="00293363" w:rsidRPr="00BC094A">
              <w:rPr>
                <w:szCs w:val="22"/>
              </w:rPr>
              <w:t xml:space="preserve"> result</w:t>
            </w:r>
            <w:r w:rsidR="002132E1" w:rsidRPr="00BC094A">
              <w:rPr>
                <w:szCs w:val="22"/>
              </w:rPr>
              <w:t>ed</w:t>
            </w:r>
            <w:r w:rsidR="00293363" w:rsidRPr="00BC094A">
              <w:rPr>
                <w:szCs w:val="22"/>
              </w:rPr>
              <w:t xml:space="preserve"> in a</w:t>
            </w:r>
            <w:r w:rsidR="00142ABD" w:rsidRPr="00BC094A">
              <w:rPr>
                <w:szCs w:val="22"/>
              </w:rPr>
              <w:t xml:space="preserve"> peer-reviewed</w:t>
            </w:r>
            <w:r w:rsidR="00E36DA4" w:rsidRPr="00BC094A">
              <w:rPr>
                <w:szCs w:val="22"/>
              </w:rPr>
              <w:t xml:space="preserve"> m</w:t>
            </w:r>
            <w:r w:rsidR="006A58AE" w:rsidRPr="00BC094A">
              <w:rPr>
                <w:szCs w:val="22"/>
              </w:rPr>
              <w:t>anuscript publi</w:t>
            </w:r>
            <w:r w:rsidR="002858CD" w:rsidRPr="00BC094A">
              <w:rPr>
                <w:szCs w:val="22"/>
              </w:rPr>
              <w:t>cation</w:t>
            </w:r>
            <w:r w:rsidR="00E36DA4" w:rsidRPr="00BC094A">
              <w:rPr>
                <w:szCs w:val="22"/>
              </w:rPr>
              <w:t>. For PhD</w:t>
            </w:r>
            <w:r w:rsidR="00952115" w:rsidRPr="00BC094A">
              <w:rPr>
                <w:szCs w:val="22"/>
              </w:rPr>
              <w:t xml:space="preserve"> </w:t>
            </w:r>
            <w:r w:rsidR="00142ABD" w:rsidRPr="00BC094A">
              <w:rPr>
                <w:szCs w:val="22"/>
              </w:rPr>
              <w:t>studies</w:t>
            </w:r>
            <w:r w:rsidR="00952115" w:rsidRPr="00BC094A">
              <w:rPr>
                <w:szCs w:val="22"/>
              </w:rPr>
              <w:t xml:space="preserve"> I am </w:t>
            </w:r>
            <w:r w:rsidR="00AB667B" w:rsidRPr="00BC094A">
              <w:rPr>
                <w:szCs w:val="22"/>
              </w:rPr>
              <w:t xml:space="preserve">interested to </w:t>
            </w:r>
            <w:r w:rsidR="00FB5FF8" w:rsidRPr="00BC094A">
              <w:rPr>
                <w:szCs w:val="22"/>
              </w:rPr>
              <w:t>examine</w:t>
            </w:r>
            <w:r w:rsidR="00AB667B" w:rsidRPr="00BC094A">
              <w:rPr>
                <w:szCs w:val="22"/>
              </w:rPr>
              <w:t xml:space="preserve"> how communities can become</w:t>
            </w:r>
            <w:r w:rsidR="008D2CDC" w:rsidRPr="00BC094A">
              <w:rPr>
                <w:szCs w:val="22"/>
              </w:rPr>
              <w:t xml:space="preserve"> empowered to apply research</w:t>
            </w:r>
            <w:r w:rsidR="004E3D35" w:rsidRPr="00BC094A">
              <w:rPr>
                <w:szCs w:val="22"/>
              </w:rPr>
              <w:t xml:space="preserve"> </w:t>
            </w:r>
            <w:r w:rsidR="005877F0" w:rsidRPr="00BC094A">
              <w:rPr>
                <w:szCs w:val="22"/>
              </w:rPr>
              <w:t>that</w:t>
            </w:r>
            <w:r w:rsidR="004E3D35" w:rsidRPr="00BC094A">
              <w:rPr>
                <w:szCs w:val="22"/>
              </w:rPr>
              <w:t xml:space="preserve"> address</w:t>
            </w:r>
            <w:r w:rsidR="005877F0" w:rsidRPr="00BC094A">
              <w:rPr>
                <w:szCs w:val="22"/>
              </w:rPr>
              <w:t>es</w:t>
            </w:r>
            <w:r w:rsidR="004E3D35" w:rsidRPr="00BC094A">
              <w:rPr>
                <w:szCs w:val="22"/>
              </w:rPr>
              <w:t xml:space="preserve"> </w:t>
            </w:r>
            <w:r w:rsidR="00D751A0" w:rsidRPr="00BC094A">
              <w:rPr>
                <w:szCs w:val="22"/>
              </w:rPr>
              <w:t xml:space="preserve">local </w:t>
            </w:r>
            <w:r w:rsidR="006A58AE" w:rsidRPr="00BC094A">
              <w:rPr>
                <w:szCs w:val="22"/>
              </w:rPr>
              <w:t xml:space="preserve">watershed </w:t>
            </w:r>
            <w:r w:rsidR="004E3D35" w:rsidRPr="00BC094A">
              <w:rPr>
                <w:szCs w:val="22"/>
              </w:rPr>
              <w:t>conservation concerns</w:t>
            </w:r>
            <w:r w:rsidR="00142ABD" w:rsidRPr="00BC094A">
              <w:rPr>
                <w:szCs w:val="22"/>
              </w:rPr>
              <w:t>, such as fish habitat mapping and water quality monitoring</w:t>
            </w:r>
            <w:r w:rsidR="004E3D35" w:rsidRPr="00BC094A">
              <w:rPr>
                <w:szCs w:val="22"/>
              </w:rPr>
              <w:t xml:space="preserve">. I have a </w:t>
            </w:r>
            <w:r w:rsidR="00E3378B" w:rsidRPr="00BC094A">
              <w:rPr>
                <w:szCs w:val="22"/>
              </w:rPr>
              <w:t xml:space="preserve">proven record of </w:t>
            </w:r>
            <w:r w:rsidR="00AE29BC" w:rsidRPr="00BC094A">
              <w:rPr>
                <w:szCs w:val="22"/>
              </w:rPr>
              <w:t>distilling</w:t>
            </w:r>
            <w:r w:rsidR="00E3378B" w:rsidRPr="00BC094A">
              <w:rPr>
                <w:szCs w:val="22"/>
              </w:rPr>
              <w:t xml:space="preserve"> complex challenges </w:t>
            </w:r>
            <w:r w:rsidR="00AE29BC" w:rsidRPr="00BC094A">
              <w:rPr>
                <w:szCs w:val="22"/>
              </w:rPr>
              <w:t xml:space="preserve">into </w:t>
            </w:r>
            <w:r w:rsidR="005344DC" w:rsidRPr="00BC094A">
              <w:rPr>
                <w:szCs w:val="22"/>
              </w:rPr>
              <w:t>concrete results</w:t>
            </w:r>
            <w:r w:rsidR="00866F19" w:rsidRPr="00BC094A">
              <w:rPr>
                <w:szCs w:val="22"/>
              </w:rPr>
              <w:t>. Given the opportunity, I am confident</w:t>
            </w:r>
            <w:r w:rsidR="00F74BC9" w:rsidRPr="00BC094A">
              <w:rPr>
                <w:szCs w:val="22"/>
              </w:rPr>
              <w:t xml:space="preserve"> </w:t>
            </w:r>
            <w:r w:rsidR="001C36FA" w:rsidRPr="00BC094A">
              <w:rPr>
                <w:szCs w:val="22"/>
              </w:rPr>
              <w:t>in</w:t>
            </w:r>
            <w:r w:rsidR="00BC094A">
              <w:rPr>
                <w:szCs w:val="22"/>
              </w:rPr>
              <w:t xml:space="preserve"> my</w:t>
            </w:r>
            <w:r w:rsidR="001C36FA" w:rsidRPr="00BC094A">
              <w:rPr>
                <w:szCs w:val="22"/>
              </w:rPr>
              <w:t xml:space="preserve"> ability to </w:t>
            </w:r>
            <w:r w:rsidR="00FE6FDF" w:rsidRPr="00BC094A">
              <w:rPr>
                <w:szCs w:val="22"/>
              </w:rPr>
              <w:t>achieve similar</w:t>
            </w:r>
            <w:r w:rsidR="0094361C" w:rsidRPr="00BC094A">
              <w:rPr>
                <w:szCs w:val="22"/>
              </w:rPr>
              <w:t>ly as part of your team.</w:t>
            </w:r>
          </w:p>
          <w:p w14:paraId="2329E93B" w14:textId="4B978094" w:rsidR="0085363C" w:rsidRPr="00BC094A" w:rsidRDefault="0094361C" w:rsidP="00866F19">
            <w:pPr>
              <w:rPr>
                <w:szCs w:val="22"/>
              </w:rPr>
            </w:pPr>
            <w:r w:rsidRPr="00BC094A">
              <w:rPr>
                <w:szCs w:val="22"/>
              </w:rPr>
              <w:t xml:space="preserve">I </w:t>
            </w:r>
            <w:r w:rsidR="00B842C6" w:rsidRPr="00BC094A">
              <w:rPr>
                <w:szCs w:val="22"/>
              </w:rPr>
              <w:t xml:space="preserve">would welcome the opportunity </w:t>
            </w:r>
            <w:r w:rsidR="003F56C5" w:rsidRPr="00BC094A">
              <w:rPr>
                <w:szCs w:val="22"/>
              </w:rPr>
              <w:t>to discuss how our interests align</w:t>
            </w:r>
            <w:r w:rsidR="001B63F8" w:rsidRPr="00BC094A">
              <w:rPr>
                <w:szCs w:val="22"/>
              </w:rPr>
              <w:t>.</w:t>
            </w:r>
            <w:r w:rsidR="00902EDE">
              <w:rPr>
                <w:szCs w:val="22"/>
              </w:rPr>
              <w:t xml:space="preserve"> </w:t>
            </w:r>
            <w:r w:rsidR="003F56C5" w:rsidRPr="00BC094A">
              <w:rPr>
                <w:szCs w:val="22"/>
              </w:rPr>
              <w:t>Please feel free to contact me via</w:t>
            </w:r>
            <w:r w:rsidR="008452FF" w:rsidRPr="00BC094A">
              <w:rPr>
                <w:szCs w:val="22"/>
              </w:rPr>
              <w:t xml:space="preserve"> email or phone to arrange a meeting. I look forward to speaking with you soon.</w:t>
            </w:r>
          </w:p>
          <w:p w14:paraId="60FF5130" w14:textId="77777777" w:rsidR="005877F0" w:rsidRPr="00BC094A" w:rsidRDefault="0085363C" w:rsidP="005877F0">
            <w:pPr>
              <w:rPr>
                <w:szCs w:val="22"/>
              </w:rPr>
            </w:pPr>
            <w:r w:rsidRPr="00BC094A">
              <w:rPr>
                <w:szCs w:val="22"/>
              </w:rPr>
              <w:t>Sincerely,</w:t>
            </w:r>
            <w:r w:rsidR="005877F0" w:rsidRPr="00BC094A">
              <w:rPr>
                <w:szCs w:val="22"/>
              </w:rPr>
              <w:br/>
            </w:r>
            <w:r w:rsidR="005877F0" w:rsidRPr="00BC094A">
              <w:rPr>
                <w:b/>
                <w:noProof/>
                <w:w w:val="95"/>
                <w:szCs w:val="22"/>
              </w:rPr>
              <w:drawing>
                <wp:anchor distT="0" distB="0" distL="114300" distR="114300" simplePos="0" relativeHeight="251659264" behindDoc="0" locked="0" layoutInCell="1" allowOverlap="1" wp14:anchorId="3C18A423" wp14:editId="185DA105">
                  <wp:simplePos x="0" y="0"/>
                  <wp:positionH relativeFrom="margin">
                    <wp:posOffset>-3810</wp:posOffset>
                  </wp:positionH>
                  <wp:positionV relativeFrom="paragraph">
                    <wp:posOffset>513715</wp:posOffset>
                  </wp:positionV>
                  <wp:extent cx="800100" cy="267970"/>
                  <wp:effectExtent l="0" t="0" r="0" b="0"/>
                  <wp:wrapSquare wrapText="bothSides"/>
                  <wp:docPr id="3" name="Picture 3" descr="C:\Users\Bmeyer\AppData\Local\Microsoft\Windows\INetCache\Content.Word\IMG-7637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meyer\AppData\Local\Microsoft\Windows\INetCache\Content.Word\IMG-7637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93" t="47864" r="14262" b="13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6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58E2FB" w14:textId="13A16DE3" w:rsidR="0085363C" w:rsidRPr="00BC094A" w:rsidRDefault="005877F0" w:rsidP="005877F0">
            <w:pPr>
              <w:rPr>
                <w:szCs w:val="22"/>
              </w:rPr>
            </w:pPr>
            <w:r w:rsidRPr="00BC094A">
              <w:rPr>
                <w:szCs w:val="22"/>
              </w:rPr>
              <w:br/>
            </w:r>
            <w:r w:rsidR="00833402" w:rsidRPr="00BC094A">
              <w:rPr>
                <w:szCs w:val="22"/>
              </w:rPr>
              <w:t>Benjamin Meyer</w:t>
            </w:r>
          </w:p>
        </w:tc>
      </w:tr>
    </w:tbl>
    <w:p w14:paraId="4118B9BF" w14:textId="77777777"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7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74280" w14:textId="77777777" w:rsidR="0046715F" w:rsidRDefault="0046715F" w:rsidP="0085363C">
      <w:pPr>
        <w:spacing w:before="0" w:line="240" w:lineRule="auto"/>
      </w:pPr>
      <w:r>
        <w:separator/>
      </w:r>
    </w:p>
  </w:endnote>
  <w:endnote w:type="continuationSeparator" w:id="0">
    <w:p w14:paraId="734264B9" w14:textId="77777777" w:rsidR="0046715F" w:rsidRDefault="0046715F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0A08AED-6242-411B-BEBE-D31504E5E9B6}"/>
    <w:embedBold r:id="rId2" w:fontKey="{D6C2F7DE-FBEB-4A91-BB05-199E2D0BB4A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630E5DD-320D-4C3C-8213-CC1B1819751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E537955-D979-42E4-BAE4-2D1ECDA08F16}"/>
    <w:embedBold r:id="rId5" w:fontKey="{BB0CB8F0-5639-4211-A008-FE770714925D}"/>
    <w:embedItalic r:id="rId6" w:fontKey="{E25449BD-F4D4-4B0F-B988-D025153F747F}"/>
    <w:embedBoldItalic r:id="rId7" w:fontKey="{9FCFB2EB-81DB-4806-B298-853A1CF080F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44D91AE9-5D5D-46B1-90B5-1FF28758ECE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7A9B4" w14:textId="77777777" w:rsidR="0046715F" w:rsidRDefault="0046715F" w:rsidP="0085363C">
      <w:pPr>
        <w:spacing w:before="0" w:line="240" w:lineRule="auto"/>
      </w:pPr>
      <w:r>
        <w:separator/>
      </w:r>
    </w:p>
  </w:footnote>
  <w:footnote w:type="continuationSeparator" w:id="0">
    <w:p w14:paraId="03D5C4E0" w14:textId="77777777" w:rsidR="0046715F" w:rsidRDefault="0046715F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3AFD2" w14:textId="77777777"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6F8600DF" wp14:editId="02DC4DFF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271E7B8D" id="Group 2" o:spid="_x0000_s1026" alt="&quot;&quot;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934821899">
    <w:abstractNumId w:val="11"/>
  </w:num>
  <w:num w:numId="2" w16cid:durableId="1957171228">
    <w:abstractNumId w:val="7"/>
  </w:num>
  <w:num w:numId="3" w16cid:durableId="831140438">
    <w:abstractNumId w:val="15"/>
  </w:num>
  <w:num w:numId="4" w16cid:durableId="369696522">
    <w:abstractNumId w:val="12"/>
  </w:num>
  <w:num w:numId="5" w16cid:durableId="655955814">
    <w:abstractNumId w:val="13"/>
  </w:num>
  <w:num w:numId="6" w16cid:durableId="1606618353">
    <w:abstractNumId w:val="19"/>
  </w:num>
  <w:num w:numId="7" w16cid:durableId="168453347">
    <w:abstractNumId w:val="6"/>
  </w:num>
  <w:num w:numId="8" w16cid:durableId="1825850511">
    <w:abstractNumId w:val="10"/>
  </w:num>
  <w:num w:numId="9" w16cid:durableId="805121169">
    <w:abstractNumId w:val="17"/>
  </w:num>
  <w:num w:numId="10" w16cid:durableId="1051616748">
    <w:abstractNumId w:val="1"/>
  </w:num>
  <w:num w:numId="11" w16cid:durableId="2021352688">
    <w:abstractNumId w:val="5"/>
  </w:num>
  <w:num w:numId="12" w16cid:durableId="1682313891">
    <w:abstractNumId w:val="0"/>
  </w:num>
  <w:num w:numId="13" w16cid:durableId="765535975">
    <w:abstractNumId w:val="2"/>
  </w:num>
  <w:num w:numId="14" w16cid:durableId="1037779742">
    <w:abstractNumId w:val="9"/>
  </w:num>
  <w:num w:numId="15" w16cid:durableId="612131100">
    <w:abstractNumId w:val="8"/>
  </w:num>
  <w:num w:numId="16" w16cid:durableId="100423436">
    <w:abstractNumId w:val="16"/>
  </w:num>
  <w:num w:numId="17" w16cid:durableId="791092203">
    <w:abstractNumId w:val="3"/>
  </w:num>
  <w:num w:numId="18" w16cid:durableId="1233589580">
    <w:abstractNumId w:val="21"/>
  </w:num>
  <w:num w:numId="19" w16cid:durableId="690107145">
    <w:abstractNumId w:val="18"/>
  </w:num>
  <w:num w:numId="20" w16cid:durableId="253248558">
    <w:abstractNumId w:val="14"/>
  </w:num>
  <w:num w:numId="21" w16cid:durableId="1760324169">
    <w:abstractNumId w:val="20"/>
  </w:num>
  <w:num w:numId="22" w16cid:durableId="1629045187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93E"/>
    <w:rsid w:val="00025E14"/>
    <w:rsid w:val="00025FA9"/>
    <w:rsid w:val="00041DA4"/>
    <w:rsid w:val="00052382"/>
    <w:rsid w:val="0006568A"/>
    <w:rsid w:val="00076F0F"/>
    <w:rsid w:val="0008079D"/>
    <w:rsid w:val="00084253"/>
    <w:rsid w:val="000A0CAB"/>
    <w:rsid w:val="000D1F49"/>
    <w:rsid w:val="000D53B4"/>
    <w:rsid w:val="000F4537"/>
    <w:rsid w:val="00142ABD"/>
    <w:rsid w:val="001727CA"/>
    <w:rsid w:val="00187D40"/>
    <w:rsid w:val="001A0CC5"/>
    <w:rsid w:val="001B4D4C"/>
    <w:rsid w:val="001B63F8"/>
    <w:rsid w:val="001C36FA"/>
    <w:rsid w:val="002132E1"/>
    <w:rsid w:val="002858CD"/>
    <w:rsid w:val="00293363"/>
    <w:rsid w:val="002C56E6"/>
    <w:rsid w:val="00301582"/>
    <w:rsid w:val="00326BCD"/>
    <w:rsid w:val="00336745"/>
    <w:rsid w:val="00341093"/>
    <w:rsid w:val="00341720"/>
    <w:rsid w:val="00361E11"/>
    <w:rsid w:val="003714AF"/>
    <w:rsid w:val="00376B65"/>
    <w:rsid w:val="003C36AD"/>
    <w:rsid w:val="003F0847"/>
    <w:rsid w:val="003F56C5"/>
    <w:rsid w:val="0040090B"/>
    <w:rsid w:val="00456EF9"/>
    <w:rsid w:val="0046302A"/>
    <w:rsid w:val="0046715F"/>
    <w:rsid w:val="00483C6C"/>
    <w:rsid w:val="00487D2D"/>
    <w:rsid w:val="004D5D62"/>
    <w:rsid w:val="004E22C8"/>
    <w:rsid w:val="004E3D35"/>
    <w:rsid w:val="00501832"/>
    <w:rsid w:val="0050495D"/>
    <w:rsid w:val="005112D0"/>
    <w:rsid w:val="005344DC"/>
    <w:rsid w:val="00577E06"/>
    <w:rsid w:val="005877F0"/>
    <w:rsid w:val="005A3BF7"/>
    <w:rsid w:val="005C006B"/>
    <w:rsid w:val="005F2035"/>
    <w:rsid w:val="005F495B"/>
    <w:rsid w:val="005F7990"/>
    <w:rsid w:val="00632608"/>
    <w:rsid w:val="0063739C"/>
    <w:rsid w:val="0069093E"/>
    <w:rsid w:val="006A58AE"/>
    <w:rsid w:val="006B71BA"/>
    <w:rsid w:val="006C26F3"/>
    <w:rsid w:val="007208C5"/>
    <w:rsid w:val="007520D7"/>
    <w:rsid w:val="00764140"/>
    <w:rsid w:val="00770F25"/>
    <w:rsid w:val="00772F7C"/>
    <w:rsid w:val="007A35A8"/>
    <w:rsid w:val="007B0A85"/>
    <w:rsid w:val="007C6A52"/>
    <w:rsid w:val="0082043E"/>
    <w:rsid w:val="00833402"/>
    <w:rsid w:val="008432B1"/>
    <w:rsid w:val="008452FF"/>
    <w:rsid w:val="0085363C"/>
    <w:rsid w:val="008654A3"/>
    <w:rsid w:val="00866F19"/>
    <w:rsid w:val="00874EB1"/>
    <w:rsid w:val="008D2CDC"/>
    <w:rsid w:val="008E203A"/>
    <w:rsid w:val="00902EDE"/>
    <w:rsid w:val="0091229C"/>
    <w:rsid w:val="00914EC8"/>
    <w:rsid w:val="00940E73"/>
    <w:rsid w:val="0094361C"/>
    <w:rsid w:val="00952115"/>
    <w:rsid w:val="00975FA8"/>
    <w:rsid w:val="00977831"/>
    <w:rsid w:val="0098597D"/>
    <w:rsid w:val="009B466A"/>
    <w:rsid w:val="009D1B9B"/>
    <w:rsid w:val="009F619A"/>
    <w:rsid w:val="009F6DDE"/>
    <w:rsid w:val="00A2266E"/>
    <w:rsid w:val="00A370A8"/>
    <w:rsid w:val="00A40018"/>
    <w:rsid w:val="00A66AAE"/>
    <w:rsid w:val="00AB667B"/>
    <w:rsid w:val="00AE29BC"/>
    <w:rsid w:val="00B62AB7"/>
    <w:rsid w:val="00B6333A"/>
    <w:rsid w:val="00B72D09"/>
    <w:rsid w:val="00B842C6"/>
    <w:rsid w:val="00BC094A"/>
    <w:rsid w:val="00BD4753"/>
    <w:rsid w:val="00BD5CB1"/>
    <w:rsid w:val="00BE62EE"/>
    <w:rsid w:val="00C003BA"/>
    <w:rsid w:val="00C1740F"/>
    <w:rsid w:val="00C46878"/>
    <w:rsid w:val="00C75B47"/>
    <w:rsid w:val="00C844CA"/>
    <w:rsid w:val="00CB4A51"/>
    <w:rsid w:val="00CD4532"/>
    <w:rsid w:val="00CD47B0"/>
    <w:rsid w:val="00CD6DB5"/>
    <w:rsid w:val="00CE6104"/>
    <w:rsid w:val="00CE7918"/>
    <w:rsid w:val="00D16163"/>
    <w:rsid w:val="00D751A0"/>
    <w:rsid w:val="00DB3FAD"/>
    <w:rsid w:val="00DE3D75"/>
    <w:rsid w:val="00E3378B"/>
    <w:rsid w:val="00E344DD"/>
    <w:rsid w:val="00E36DA4"/>
    <w:rsid w:val="00E61C09"/>
    <w:rsid w:val="00EB3B58"/>
    <w:rsid w:val="00EC7359"/>
    <w:rsid w:val="00EE3054"/>
    <w:rsid w:val="00EE3EC6"/>
    <w:rsid w:val="00F00606"/>
    <w:rsid w:val="00F01256"/>
    <w:rsid w:val="00F74BC9"/>
    <w:rsid w:val="00FB5FF8"/>
    <w:rsid w:val="00FC7475"/>
    <w:rsid w:val="00FD369C"/>
    <w:rsid w:val="00FE041C"/>
    <w:rsid w:val="00FE6FDF"/>
    <w:rsid w:val="00FE78A0"/>
    <w:rsid w:val="00FF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59C56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187D40"/>
    <w:pPr>
      <w:tabs>
        <w:tab w:val="left" w:pos="2520"/>
        <w:tab w:val="left" w:pos="3360"/>
      </w:tabs>
      <w:spacing w:before="111" w:after="560"/>
      <w:outlineLvl w:val="0"/>
    </w:pPr>
    <w:rPr>
      <w:b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87D40"/>
    <w:rPr>
      <w:b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rsid w:val="006909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@benjamin.meyer.ak@gmail.com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hyperlink" Target="http://www.benjamin-meyer.net" TargetMode="External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jamin\AppData\Roaming\Microsoft\Templates\Bold%20monogram%20cover%20letter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0F546A1-D394-445E-A551-819C719C73A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B8BEE9-7084-4B27-B267-741B00F309E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7B0CD21A-C167-4DF9-A0A6-A8A879118F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cover letter</Template>
  <TotalTime>0</TotalTime>
  <Pages>1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2023-03-21T16:04:00Z</dcterms:created>
  <dcterms:modified xsi:type="dcterms:W3CDTF">2023-04-13T16:14:00Z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